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image</w:t>
      </w:r>
    </w:p>
    <w:p>
      <w:r>
        <w:drawing>
          <wp:inline distT="0" distB="0" distL="114300" distR="114300">
            <wp:extent cx="5269230" cy="2070735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781810"/>
            <wp:effectExtent l="0" t="0" r="120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看来还是看官方给的更清晰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inspect</w:t>
      </w:r>
    </w:p>
    <w:p>
      <w:r>
        <w:drawing>
          <wp:inline distT="0" distB="0" distL="114300" distR="114300">
            <wp:extent cx="5266055" cy="2073910"/>
            <wp:effectExtent l="0" t="0" r="1079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21602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删除镜像</w:t>
      </w:r>
    </w:p>
    <w:p>
      <w:r>
        <w:drawing>
          <wp:inline distT="0" distB="0" distL="114300" distR="114300">
            <wp:extent cx="5266055" cy="1543050"/>
            <wp:effectExtent l="0" t="0" r="1079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查找镜像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search</w:t>
      </w:r>
    </w:p>
    <w:p>
      <w:r>
        <w:drawing>
          <wp:inline distT="0" distB="0" distL="114300" distR="114300">
            <wp:extent cx="5266055" cy="2391410"/>
            <wp:effectExtent l="0" t="0" r="1079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</w:t>
      </w:r>
    </w:p>
    <w:p>
      <w:r>
        <w:drawing>
          <wp:inline distT="0" distB="0" distL="114300" distR="114300">
            <wp:extent cx="5271770" cy="1417320"/>
            <wp:effectExtent l="0" t="0" r="508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把自己的镜像推送到dockerhub上</w:t>
      </w:r>
    </w:p>
    <w:p>
      <w:r>
        <w:drawing>
          <wp:inline distT="0" distB="0" distL="114300" distR="114300">
            <wp:extent cx="5269230" cy="275336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构建镜像</w:t>
      </w:r>
    </w:p>
    <w:p>
      <w:r>
        <w:drawing>
          <wp:inline distT="0" distB="0" distL="114300" distR="114300">
            <wp:extent cx="5266055" cy="1820545"/>
            <wp:effectExtent l="0" t="0" r="1079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19580"/>
            <wp:effectExtent l="0" t="0" r="762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commit</w:t>
      </w:r>
    </w:p>
    <w:p>
      <w:r>
        <w:drawing>
          <wp:inline distT="0" distB="0" distL="114300" distR="114300">
            <wp:extent cx="5266055" cy="1941195"/>
            <wp:effectExtent l="0" t="0" r="1079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</w:t>
      </w:r>
    </w:p>
    <w:p>
      <w:r>
        <w:drawing>
          <wp:inline distT="0" distB="0" distL="114300" distR="114300">
            <wp:extent cx="5266055" cy="1469390"/>
            <wp:effectExtent l="0" t="0" r="1079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46960"/>
            <wp:effectExtent l="0" t="0" r="762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24075"/>
            <wp:effectExtent l="0" t="0" r="762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5C0149"/>
    <w:rsid w:val="044320D7"/>
    <w:rsid w:val="0A133293"/>
    <w:rsid w:val="1CB2688A"/>
    <w:rsid w:val="1E204600"/>
    <w:rsid w:val="22025B32"/>
    <w:rsid w:val="24133BB8"/>
    <w:rsid w:val="24303800"/>
    <w:rsid w:val="2D486462"/>
    <w:rsid w:val="33175FD6"/>
    <w:rsid w:val="34C87A81"/>
    <w:rsid w:val="394E247C"/>
    <w:rsid w:val="469571FF"/>
    <w:rsid w:val="4B550194"/>
    <w:rsid w:val="558577C4"/>
    <w:rsid w:val="575C0149"/>
    <w:rsid w:val="5C5D76D0"/>
    <w:rsid w:val="5DE66DB0"/>
    <w:rsid w:val="693B062A"/>
    <w:rsid w:val="6A3E3FBA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2018-08-23T23:23:00Z</dcterms:created>
  <dc:creator>金宇川</dc:creator>
  <cp:lastModifiedBy>金宇川</cp:lastModifiedBy>
  <dcterms:modified xsi:type="dcterms:W3CDTF">2018-08-26T23:06:40Z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